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482" w:rsidRPr="00A23482" w:rsidRDefault="00A23482">
      <w:pPr>
        <w:pStyle w:val="Heading2"/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</w:pPr>
      <w:r w:rsidRPr="00A23482">
        <w:rPr>
          <w:sz w:val="32"/>
        </w:rPr>
        <w:t>TO DE</w:t>
      </w:r>
      <w:bookmarkStart w:id="0" w:name="_GoBack"/>
      <w:bookmarkEnd w:id="0"/>
      <w:r w:rsidRPr="00A23482">
        <w:rPr>
          <w:sz w:val="32"/>
        </w:rPr>
        <w:t>AR</w:t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t>,</w:t>
      </w:r>
    </w:p>
    <w:p w:rsidR="00A23482" w:rsidRPr="00A23482" w:rsidRDefault="00A23482">
      <w:pPr>
        <w:pStyle w:val="Heading2"/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</w:pP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fldChar w:fldCharType="begin"/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instrText xml:space="preserve"> MERGEFIELD Title </w:instrText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fldChar w:fldCharType="separate"/>
      </w:r>
      <w:r w:rsidRPr="00C00CD9">
        <w:rPr>
          <w:noProof/>
          <w:sz w:val="24"/>
        </w:rPr>
        <w:t>Dr</w:t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fldChar w:fldCharType="end"/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t xml:space="preserve"> </w:t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fldChar w:fldCharType="begin"/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instrText xml:space="preserve"> MERGEFIELD First_Name </w:instrText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fldChar w:fldCharType="separate"/>
      </w:r>
      <w:r w:rsidRPr="00C00CD9">
        <w:rPr>
          <w:noProof/>
          <w:sz w:val="24"/>
        </w:rPr>
        <w:t>Nitin</w:t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fldChar w:fldCharType="end"/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t xml:space="preserve"> </w:t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fldChar w:fldCharType="begin"/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instrText xml:space="preserve"> MERGEFIELD Last_Name </w:instrText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fldChar w:fldCharType="separate"/>
      </w:r>
      <w:r w:rsidRPr="00C00CD9">
        <w:rPr>
          <w:noProof/>
          <w:sz w:val="24"/>
        </w:rPr>
        <w:t>Rakesh</w:t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fldChar w:fldCharType="end"/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t xml:space="preserve"> SIR</w:t>
      </w:r>
    </w:p>
    <w:p w:rsidR="00A23482" w:rsidRPr="00A23482" w:rsidRDefault="00A23482">
      <w:pPr>
        <w:pStyle w:val="Heading2"/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</w:pP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t xml:space="preserve"> </w:t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fldChar w:fldCharType="begin"/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instrText xml:space="preserve"> MERGEFIELD Designation </w:instrText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fldChar w:fldCharType="separate"/>
      </w:r>
      <w:r w:rsidRPr="00C00CD9">
        <w:rPr>
          <w:noProof/>
          <w:sz w:val="24"/>
        </w:rPr>
        <w:t>The Director</w:t>
      </w:r>
      <w:r w:rsidRPr="00A23482">
        <w:rPr>
          <w:rFonts w:asciiTheme="minorHAnsi" w:eastAsiaTheme="minorEastAsia" w:hAnsiTheme="minorHAnsi" w:cstheme="minorBidi"/>
          <w:bCs w:val="0"/>
          <w:caps w:val="0"/>
          <w:sz w:val="24"/>
          <w:szCs w:val="22"/>
        </w:rPr>
        <w:fldChar w:fldCharType="end"/>
      </w:r>
    </w:p>
    <w:p w:rsidR="00A23482" w:rsidRDefault="00A23482">
      <w:pPr>
        <w:pStyle w:val="Heading2"/>
      </w:pPr>
    </w:p>
    <w:p w:rsidR="00BB4684" w:rsidRPr="00D94041" w:rsidRDefault="00A23482">
      <w:pPr>
        <w:pStyle w:val="Heading2"/>
      </w:pPr>
      <w:r>
        <w:t>symbiosis institute of technology, nagpur</w:t>
      </w:r>
    </w:p>
    <w:sdt>
      <w:sdtPr>
        <w:alias w:val="Cordially invites you to our:"/>
        <w:tag w:val="Cordially invites you to our:"/>
        <w:id w:val="959149535"/>
        <w:placeholder>
          <w:docPart w:val="59C62F56E83A47429A1E5D6F0D68BDE5"/>
        </w:placeholder>
        <w:temporary/>
        <w:showingPlcHdr/>
        <w15:appearance w15:val="hidden"/>
      </w:sdtPr>
      <w:sdtEndPr/>
      <w:sdtContent>
        <w:p w:rsidR="008231C0" w:rsidRPr="00D94041" w:rsidRDefault="008231C0" w:rsidP="00345A44">
          <w:pPr>
            <w:pStyle w:val="Heading4"/>
          </w:pPr>
          <w:r w:rsidRPr="00D94041">
            <w:t>Cordially invites you to our</w:t>
          </w:r>
        </w:p>
      </w:sdtContent>
    </w:sdt>
    <w:p w:rsidR="00BB4684" w:rsidRPr="00A23482" w:rsidRDefault="00A23482" w:rsidP="00A23482">
      <w:pPr>
        <w:pStyle w:val="Heading1"/>
        <w:spacing w:line="240" w:lineRule="auto"/>
        <w:rPr>
          <w:sz w:val="96"/>
        </w:rPr>
      </w:pPr>
      <w:r w:rsidRPr="00A23482">
        <w:rPr>
          <w:sz w:val="96"/>
        </w:rPr>
        <w:t>TEACHERS’ DAY</w:t>
      </w:r>
      <w:r>
        <w:rPr>
          <w:sz w:val="96"/>
        </w:rPr>
        <w:t xml:space="preserve"> CELEBRATION!</w:t>
      </w:r>
    </w:p>
    <w:p w:rsidR="00BB4684" w:rsidRPr="00D94041" w:rsidRDefault="00A23482" w:rsidP="006867EC">
      <w:pPr>
        <w:pStyle w:val="Heading2"/>
      </w:pPr>
      <w:r>
        <w:t>ON 05 september 2026</w:t>
      </w:r>
    </w:p>
    <w:p w:rsidR="00BB4684" w:rsidRPr="00D94041" w:rsidRDefault="00A23482">
      <w:pPr>
        <w:pStyle w:val="Heading3"/>
      </w:pPr>
      <w:r>
        <w:t>3</w:t>
      </w:r>
      <w:r w:rsidR="009B3E24" w:rsidRPr="00D94041">
        <w:t xml:space="preserve"> </w:t>
      </w:r>
      <w:sdt>
        <w:sdtPr>
          <w:alias w:val="Enter PM:"/>
          <w:tag w:val="Enter PM:"/>
          <w:id w:val="1002084591"/>
          <w:placeholder>
            <w:docPart w:val="421BE04C43A24243B3ED1B8410297474"/>
          </w:placeholder>
          <w:temporary/>
          <w:showingPlcHdr/>
          <w15:appearance w15:val="hidden"/>
        </w:sdtPr>
        <w:sdtEndPr/>
        <w:sdtContent>
          <w:r w:rsidR="00035767" w:rsidRPr="00D94041">
            <w:t>P</w:t>
          </w:r>
          <w:r w:rsidR="0043797A" w:rsidRPr="00D94041">
            <w:t>.M.</w:t>
          </w:r>
        </w:sdtContent>
      </w:sdt>
      <w:r w:rsidR="009B3E24" w:rsidRPr="00D94041">
        <w:t xml:space="preserve">TO </w:t>
      </w:r>
      <w:r>
        <w:t>5</w:t>
      </w:r>
      <w:r w:rsidR="009B3E24" w:rsidRPr="00D94041">
        <w:t xml:space="preserve"> </w:t>
      </w:r>
      <w:sdt>
        <w:sdtPr>
          <w:alias w:val="Enter PM:"/>
          <w:tag w:val="Enter PM:"/>
          <w:id w:val="894936449"/>
          <w:placeholder>
            <w:docPart w:val="2BCF7B885D8A440AAA0BE0E7A5C3E794"/>
          </w:placeholder>
          <w:temporary/>
          <w:showingPlcHdr/>
          <w15:appearance w15:val="hidden"/>
        </w:sdtPr>
        <w:sdtEndPr/>
        <w:sdtContent>
          <w:r w:rsidR="00FE6B41" w:rsidRPr="00D94041">
            <w:t>P.M.</w:t>
          </w:r>
        </w:sdtContent>
      </w:sdt>
    </w:p>
    <w:p w:rsidR="00BB4684" w:rsidRPr="00D94041" w:rsidRDefault="00A23482" w:rsidP="00D94041">
      <w:r>
        <w:t>SIT LOBBY AREA, SIT BUILDING</w:t>
      </w:r>
    </w:p>
    <w:p w:rsidR="00BB4684" w:rsidRPr="00D94041" w:rsidRDefault="00A23482">
      <w:r>
        <w:t>SYMBIOSIS INSTITUTE OF TECHNOLOGY, NAGPUR</w:t>
      </w:r>
    </w:p>
    <w:sdt>
      <w:sdtPr>
        <w:alias w:val="Covered parking is available:"/>
        <w:tag w:val="Covered parking is available:"/>
        <w:id w:val="737132346"/>
        <w:placeholder>
          <w:docPart w:val="B372C26B82964B72B68011263F9E9F5C"/>
        </w:placeholder>
        <w:temporary/>
        <w:showingPlcHdr/>
        <w15:appearance w15:val="hidden"/>
      </w:sdtPr>
      <w:sdtEndPr/>
      <w:sdtContent>
        <w:p w:rsidR="00EC76EE" w:rsidRPr="00D94041" w:rsidRDefault="00EC76EE" w:rsidP="00EC76EE">
          <w:pPr>
            <w:pStyle w:val="Heading4"/>
          </w:pPr>
          <w:r w:rsidRPr="00D94041">
            <w:t>Covered parking is available.</w:t>
          </w:r>
        </w:p>
      </w:sdtContent>
    </w:sdt>
    <w:p w:rsidR="00BB4684" w:rsidRPr="00D94041" w:rsidRDefault="009B3E24">
      <w:r w:rsidRPr="00D94041">
        <w:t xml:space="preserve">Please R.S.V.P. by </w:t>
      </w:r>
      <w:sdt>
        <w:sdtPr>
          <w:alias w:val="Enter rsvp date:"/>
          <w:tag w:val="Enter rsvp date:"/>
          <w:id w:val="-1860033949"/>
          <w:placeholder>
            <w:docPart w:val="C6BFDB0C25744D26A1BBF75AA83B56FB"/>
          </w:placeholder>
          <w:temporary/>
          <w:showingPlcHdr/>
          <w15:appearance w15:val="hidden"/>
        </w:sdtPr>
        <w:sdtEndPr/>
        <w:sdtContent>
          <w:r w:rsidR="006867EC" w:rsidRPr="00D94041">
            <w:t>Date</w:t>
          </w:r>
        </w:sdtContent>
      </w:sdt>
      <w:r w:rsidRPr="00D94041">
        <w:t xml:space="preserve"> to</w:t>
      </w:r>
    </w:p>
    <w:p w:rsidR="00BB4684" w:rsidRPr="00D94041" w:rsidRDefault="00A23482">
      <w:r>
        <w:t>ADVITA PUSDEKAR</w:t>
      </w:r>
      <w:r w:rsidR="009B3E24" w:rsidRPr="00D94041">
        <w:t xml:space="preserve"> at</w:t>
      </w:r>
    </w:p>
    <w:p w:rsidR="00734CF0" w:rsidRPr="00734CF0" w:rsidRDefault="00A23482">
      <w:pPr>
        <w:rPr>
          <w:b/>
          <w:bCs/>
        </w:rPr>
      </w:pPr>
      <w:r>
        <w:rPr>
          <w:rStyle w:val="Strong"/>
        </w:rPr>
        <w:t>ABC@gmail.com</w:t>
      </w:r>
      <w:r w:rsidR="009B3E24" w:rsidRPr="00D94041">
        <w:t xml:space="preserve"> or</w:t>
      </w:r>
      <w:r w:rsidR="009F433C" w:rsidRPr="00D94041">
        <w:t xml:space="preserve"> </w:t>
      </w:r>
      <w:r>
        <w:rPr>
          <w:rStyle w:val="Strong"/>
        </w:rPr>
        <w:t>98******</w:t>
      </w:r>
    </w:p>
    <w:sectPr w:rsidR="00734CF0" w:rsidRPr="00734CF0" w:rsidSect="00734CF0">
      <w:headerReference w:type="default" r:id="rId10"/>
      <w:pgSz w:w="12240" w:h="15840"/>
      <w:pgMar w:top="2592" w:right="2880" w:bottom="2304" w:left="3096" w:header="720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3482" w:rsidRDefault="00A23482">
      <w:pPr>
        <w:spacing w:line="240" w:lineRule="auto"/>
      </w:pPr>
      <w:r>
        <w:separator/>
      </w:r>
    </w:p>
  </w:endnote>
  <w:endnote w:type="continuationSeparator" w:id="0">
    <w:p w:rsidR="00A23482" w:rsidRDefault="00A234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3482" w:rsidRDefault="00A23482">
      <w:pPr>
        <w:spacing w:line="240" w:lineRule="auto"/>
      </w:pPr>
      <w:r>
        <w:separator/>
      </w:r>
    </w:p>
  </w:footnote>
  <w:footnote w:type="continuationSeparator" w:id="0">
    <w:p w:rsidR="00A23482" w:rsidRDefault="00A234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31C0" w:rsidRDefault="008231C0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1" locked="1" layoutInCell="1" allowOverlap="1" wp14:anchorId="4801F558" wp14:editId="109F3F7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6675120" cy="8924544"/>
          <wp:effectExtent l="0" t="0" r="0" b="0"/>
          <wp:wrapNone/>
          <wp:docPr id="8" name="Picture 8">
            <a:extLst xmlns:a="http://schemas.openxmlformats.org/drawingml/2006/main">
              <a:ext uri="{C183D7F6-B498-43B3-948B-1728B52AA6E4}">
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34" t="507" r="3895" b="1818"/>
                  <a:stretch/>
                </pic:blipFill>
                <pic:spPr bwMode="auto">
                  <a:xfrm>
                    <a:off x="0" y="0"/>
                    <a:ext cx="6675120" cy="89245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4F47CB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0D80F6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360B9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52305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52092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190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40D39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6490E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BE48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5B4A8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mailMerge>
    <w:mainDocumentType w:val="formLetters"/>
    <w:linkToQuery/>
    <w:dataType w:val="native"/>
    <w:connectString w:val="Provider=Microsoft.ACE.OLEDB.12.0;User ID=Admin;Data Source=C:\Users\Administrator\Documents\My Data Sources\List of Faculty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2"/>
    <w:viewMergedData/>
    <w:odso>
      <w:udl w:val="Provider=Microsoft.ACE.OLEDB.12.0;User ID=Admin;Data Source=C:\Users\Administrator\Documents\My Data Sources\List of Faculty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3"/>
      <w:colDelim w:val="9"/>
      <w:type w:val="addressBook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482"/>
    <w:rsid w:val="00035767"/>
    <w:rsid w:val="00107A9E"/>
    <w:rsid w:val="0014259C"/>
    <w:rsid w:val="00317C0C"/>
    <w:rsid w:val="00345A44"/>
    <w:rsid w:val="00430831"/>
    <w:rsid w:val="0043797A"/>
    <w:rsid w:val="004F53FC"/>
    <w:rsid w:val="00507D48"/>
    <w:rsid w:val="00594B9D"/>
    <w:rsid w:val="00654E55"/>
    <w:rsid w:val="006867EC"/>
    <w:rsid w:val="007207DF"/>
    <w:rsid w:val="00734CF0"/>
    <w:rsid w:val="00747A9D"/>
    <w:rsid w:val="00812B17"/>
    <w:rsid w:val="008231C0"/>
    <w:rsid w:val="008C4631"/>
    <w:rsid w:val="009677DC"/>
    <w:rsid w:val="009B3E24"/>
    <w:rsid w:val="009F433C"/>
    <w:rsid w:val="00A23482"/>
    <w:rsid w:val="00A40668"/>
    <w:rsid w:val="00B34057"/>
    <w:rsid w:val="00B372E9"/>
    <w:rsid w:val="00BB4684"/>
    <w:rsid w:val="00BF309A"/>
    <w:rsid w:val="00C805F1"/>
    <w:rsid w:val="00D5581F"/>
    <w:rsid w:val="00D94041"/>
    <w:rsid w:val="00DE1EF5"/>
    <w:rsid w:val="00DE2E3C"/>
    <w:rsid w:val="00E115E5"/>
    <w:rsid w:val="00EC76EE"/>
    <w:rsid w:val="00EE0DBB"/>
    <w:rsid w:val="00F01213"/>
    <w:rsid w:val="00F55027"/>
    <w:rsid w:val="00FA3B1C"/>
    <w:rsid w:val="00FE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801F5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4631"/>
  </w:style>
  <w:style w:type="paragraph" w:styleId="Heading1">
    <w:name w:val="heading 1"/>
    <w:basedOn w:val="Normal"/>
    <w:next w:val="Normal"/>
    <w:uiPriority w:val="2"/>
    <w:qFormat/>
    <w:rsid w:val="00D94041"/>
    <w:pPr>
      <w:keepNext/>
      <w:keepLines/>
      <w:spacing w:before="600" w:after="600" w:line="1400" w:lineRule="exact"/>
      <w:contextualSpacing/>
      <w:outlineLvl w:val="0"/>
    </w:pPr>
    <w:rPr>
      <w:rFonts w:asciiTheme="majorHAnsi" w:eastAsiaTheme="majorEastAsia" w:hAnsiTheme="majorHAnsi" w:cstheme="majorBidi"/>
      <w:b/>
      <w:bCs/>
      <w:color w:val="C0504D" w:themeColor="accent2"/>
      <w:sz w:val="140"/>
      <w:szCs w:val="140"/>
      <w14:shadow w14:blurRad="50800" w14:dist="38100" w14:dir="0" w14:sx="100000" w14:sy="100000" w14:kx="0" w14:ky="0" w14:algn="l">
        <w14:srgbClr w14:val="000000">
          <w14:alpha w14:val="60000"/>
        </w14:srgbClr>
      </w14:shadow>
    </w:rPr>
  </w:style>
  <w:style w:type="paragraph" w:styleId="Heading2">
    <w:name w:val="heading 2"/>
    <w:basedOn w:val="Normal"/>
    <w:next w:val="Normal"/>
    <w:uiPriority w:val="2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caps/>
      <w:sz w:val="36"/>
      <w:szCs w:val="36"/>
    </w:rPr>
  </w:style>
  <w:style w:type="paragraph" w:styleId="Heading3">
    <w:name w:val="heading 3"/>
    <w:basedOn w:val="Normal"/>
    <w:next w:val="Normal"/>
    <w:uiPriority w:val="2"/>
    <w:unhideWhenUsed/>
    <w:qFormat/>
    <w:rsid w:val="004F53FC"/>
    <w:pPr>
      <w:keepNext/>
      <w:keepLines/>
      <w:spacing w:before="40" w:after="600"/>
      <w:contextualSpacing/>
      <w:outlineLvl w:val="2"/>
    </w:pPr>
    <w:rPr>
      <w:rFonts w:asciiTheme="majorHAnsi" w:eastAsiaTheme="majorEastAsia" w:hAnsiTheme="majorHAnsi" w:cstheme="majorBidi"/>
      <w:b/>
      <w:bCs/>
      <w:color w:val="C0504D" w:themeColor="accent2"/>
      <w:sz w:val="28"/>
      <w:szCs w:val="28"/>
    </w:rPr>
  </w:style>
  <w:style w:type="paragraph" w:styleId="Heading4">
    <w:name w:val="heading 4"/>
    <w:basedOn w:val="Normal"/>
    <w:next w:val="Normal"/>
    <w:uiPriority w:val="2"/>
    <w:unhideWhenUsed/>
    <w:qFormat/>
    <w:rsid w:val="004F53FC"/>
    <w:pPr>
      <w:keepNext/>
      <w:keepLines/>
      <w:spacing w:after="600" w:line="240" w:lineRule="auto"/>
      <w:contextualSpacing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107A9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rsid w:val="00107A9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107A9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rsid w:val="00107A9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rsid w:val="00107A9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trong">
    <w:name w:val="Strong"/>
    <w:basedOn w:val="DefaultParagraphFont"/>
    <w:uiPriority w:val="4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E1EF5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EF5"/>
  </w:style>
  <w:style w:type="paragraph" w:styleId="Footer">
    <w:name w:val="footer"/>
    <w:basedOn w:val="Normal"/>
    <w:link w:val="FooterChar"/>
    <w:uiPriority w:val="99"/>
    <w:unhideWhenUsed/>
    <w:rsid w:val="008231C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1C0"/>
  </w:style>
  <w:style w:type="paragraph" w:styleId="BalloonText">
    <w:name w:val="Balloon Text"/>
    <w:basedOn w:val="Normal"/>
    <w:link w:val="BalloonTextChar"/>
    <w:uiPriority w:val="99"/>
    <w:semiHidden/>
    <w:unhideWhenUsed/>
    <w:rsid w:val="00107A9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A9E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07A9E"/>
  </w:style>
  <w:style w:type="paragraph" w:styleId="BlockText">
    <w:name w:val="Block Text"/>
    <w:basedOn w:val="Normal"/>
    <w:uiPriority w:val="99"/>
    <w:semiHidden/>
    <w:unhideWhenUsed/>
    <w:rsid w:val="00107A9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07A9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07A9E"/>
  </w:style>
  <w:style w:type="paragraph" w:styleId="BodyText2">
    <w:name w:val="Body Text 2"/>
    <w:basedOn w:val="Normal"/>
    <w:link w:val="BodyText2Char"/>
    <w:uiPriority w:val="99"/>
    <w:semiHidden/>
    <w:unhideWhenUsed/>
    <w:rsid w:val="00107A9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07A9E"/>
  </w:style>
  <w:style w:type="paragraph" w:styleId="BodyText3">
    <w:name w:val="Body Text 3"/>
    <w:basedOn w:val="Normal"/>
    <w:link w:val="BodyText3Char"/>
    <w:uiPriority w:val="99"/>
    <w:semiHidden/>
    <w:unhideWhenUsed/>
    <w:rsid w:val="00107A9E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07A9E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07A9E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07A9E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07A9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07A9E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07A9E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07A9E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07A9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07A9E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07A9E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07A9E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107A9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7A9E"/>
    <w:pPr>
      <w:spacing w:line="240" w:lineRule="auto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07A9E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07A9E"/>
  </w:style>
  <w:style w:type="table" w:styleId="ColorfulGrid">
    <w:name w:val="Colorful Grid"/>
    <w:basedOn w:val="TableNormal"/>
    <w:uiPriority w:val="73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07A9E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7A9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7A9E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A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A9E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07A9E"/>
  </w:style>
  <w:style w:type="character" w:customStyle="1" w:styleId="DateChar">
    <w:name w:val="Date Char"/>
    <w:basedOn w:val="DefaultParagraphFont"/>
    <w:link w:val="Date"/>
    <w:uiPriority w:val="99"/>
    <w:semiHidden/>
    <w:rsid w:val="00107A9E"/>
  </w:style>
  <w:style w:type="paragraph" w:styleId="DocumentMap">
    <w:name w:val="Document Map"/>
    <w:basedOn w:val="Normal"/>
    <w:link w:val="DocumentMapChar"/>
    <w:uiPriority w:val="99"/>
    <w:semiHidden/>
    <w:unhideWhenUsed/>
    <w:rsid w:val="00107A9E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07A9E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07A9E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07A9E"/>
  </w:style>
  <w:style w:type="character" w:styleId="Emphasis">
    <w:name w:val="Emphasis"/>
    <w:basedOn w:val="DefaultParagraphFont"/>
    <w:uiPriority w:val="20"/>
    <w:semiHidden/>
    <w:unhideWhenUsed/>
    <w:rsid w:val="00107A9E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107A9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07A9E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7A9E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07A9E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07A9E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107A9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07A9E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07A9E"/>
    <w:rPr>
      <w:szCs w:val="20"/>
    </w:rPr>
  </w:style>
  <w:style w:type="table" w:styleId="GridTable1Light">
    <w:name w:val="Grid Table 1 Light"/>
    <w:basedOn w:val="TableNormal"/>
    <w:uiPriority w:val="46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107A9E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07A9E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107A9E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107A9E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107A9E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107A9E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107A9E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107A9E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107A9E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107A9E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107A9E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107A9E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2"/>
    <w:semiHidden/>
    <w:rsid w:val="00107A9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107A9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107A9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107A9E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107A9E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107A9E"/>
  </w:style>
  <w:style w:type="paragraph" w:styleId="HTMLAddress">
    <w:name w:val="HTML Address"/>
    <w:basedOn w:val="Normal"/>
    <w:link w:val="HTMLAddressChar"/>
    <w:uiPriority w:val="99"/>
    <w:semiHidden/>
    <w:unhideWhenUsed/>
    <w:rsid w:val="00107A9E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07A9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107A9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07A9E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107A9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107A9E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A9E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A9E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107A9E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107A9E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107A9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07A9E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07A9E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07A9E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07A9E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07A9E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07A9E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07A9E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07A9E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07A9E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07A9E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07A9E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07A9E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07A9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07A9E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07A9E"/>
    <w:rPr>
      <w:b/>
      <w:bCs/>
      <w:smallCaps/>
      <w:color w:val="4F81BD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107A9E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107A9E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107A9E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107A9E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107A9E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107A9E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107A9E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107A9E"/>
  </w:style>
  <w:style w:type="paragraph" w:styleId="List">
    <w:name w:val="List"/>
    <w:basedOn w:val="Normal"/>
    <w:uiPriority w:val="99"/>
    <w:semiHidden/>
    <w:unhideWhenUsed/>
    <w:rsid w:val="00107A9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07A9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07A9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07A9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07A9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07A9E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07A9E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07A9E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07A9E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07A9E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07A9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07A9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07A9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07A9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07A9E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07A9E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07A9E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07A9E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07A9E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07A9E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107A9E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107A9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107A9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107A9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107A9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107A9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107A9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107A9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107A9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107A9E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107A9E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107A9E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107A9E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107A9E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107A9E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107A9E"/>
    <w:pPr>
      <w:spacing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107A9E"/>
    <w:pPr>
      <w:spacing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107A9E"/>
    <w:pPr>
      <w:spacing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107A9E"/>
    <w:pPr>
      <w:spacing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107A9E"/>
    <w:pPr>
      <w:spacing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107A9E"/>
    <w:pPr>
      <w:spacing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107A9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07A9E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107A9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107A9E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107A9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07A9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07A9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107A9E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107A9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07A9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07A9E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07A9E"/>
  </w:style>
  <w:style w:type="character" w:styleId="PageNumber">
    <w:name w:val="page number"/>
    <w:basedOn w:val="DefaultParagraphFont"/>
    <w:uiPriority w:val="99"/>
    <w:semiHidden/>
    <w:unhideWhenUsed/>
    <w:rsid w:val="00107A9E"/>
  </w:style>
  <w:style w:type="table" w:styleId="PlainTable1">
    <w:name w:val="Plain Table 1"/>
    <w:basedOn w:val="TableNormal"/>
    <w:uiPriority w:val="41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07A9E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07A9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07A9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07A9E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107A9E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07A9E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107A9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07A9E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07A9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07A9E"/>
  </w:style>
  <w:style w:type="paragraph" w:styleId="Signature">
    <w:name w:val="Signature"/>
    <w:basedOn w:val="Normal"/>
    <w:link w:val="SignatureChar"/>
    <w:uiPriority w:val="99"/>
    <w:semiHidden/>
    <w:unhideWhenUsed/>
    <w:rsid w:val="00107A9E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07A9E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107A9E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07A9E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rsid w:val="00107A9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107A9E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107A9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107A9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107A9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107A9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107A9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107A9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107A9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107A9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107A9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107A9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107A9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107A9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107A9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107A9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107A9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107A9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107A9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107A9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107A9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107A9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107A9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107A9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107A9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107A9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107A9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107A9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107A9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107A9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107A9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107A9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107A9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107A9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107A9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107A9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07A9E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07A9E"/>
  </w:style>
  <w:style w:type="table" w:styleId="TableProfessional">
    <w:name w:val="Table Professional"/>
    <w:basedOn w:val="TableNormal"/>
    <w:uiPriority w:val="99"/>
    <w:semiHidden/>
    <w:unhideWhenUsed/>
    <w:rsid w:val="00107A9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107A9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107A9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107A9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107A9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107A9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107A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107A9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107A9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107A9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107A9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0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07A9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07A9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07A9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07A9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07A9E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07A9E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07A9E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07A9E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07A9E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07A9E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7A9E"/>
    <w:pPr>
      <w:spacing w:before="240" w:after="0" w:line="276" w:lineRule="auto"/>
      <w:contextualSpacing w:val="0"/>
      <w:outlineLvl w:val="9"/>
    </w:pPr>
    <w:rPr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Administrator\Documents\My%20Data%20Sources\List%20of%20Faculty.mdb" TargetMode="External"/><Relationship Id="rId2" Type="http://schemas.openxmlformats.org/officeDocument/2006/relationships/mailMergeSource" Target="file:///C:\Users\Administrator\Documents\My%20Data%20Sources\List%20of%20Faculty.mdb" TargetMode="External"/><Relationship Id="rId1" Type="http://schemas.openxmlformats.org/officeDocument/2006/relationships/attachedTemplate" Target="file:///C:\Users\Administrator\AppData\Roaming\Microsoft\Templates\Company%20holiday%20party%20invita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9C62F56E83A47429A1E5D6F0D68B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440AB-113C-415B-8927-E97B2CC3BB4B}"/>
      </w:docPartPr>
      <w:docPartBody>
        <w:p w:rsidR="00000000" w:rsidRDefault="000E76B0">
          <w:pPr>
            <w:pStyle w:val="59C62F56E83A47429A1E5D6F0D68BDE5"/>
          </w:pPr>
          <w:r w:rsidRPr="00D94041">
            <w:t>Cordially invites you to our</w:t>
          </w:r>
        </w:p>
      </w:docPartBody>
    </w:docPart>
    <w:docPart>
      <w:docPartPr>
        <w:name w:val="421BE04C43A24243B3ED1B8410297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9F2CC-5A73-443E-B68B-138ED4F96B85}"/>
      </w:docPartPr>
      <w:docPartBody>
        <w:p w:rsidR="00000000" w:rsidRDefault="000E76B0">
          <w:pPr>
            <w:pStyle w:val="421BE04C43A24243B3ED1B8410297474"/>
          </w:pPr>
          <w:r w:rsidRPr="00D94041">
            <w:t>P.M.</w:t>
          </w:r>
        </w:p>
      </w:docPartBody>
    </w:docPart>
    <w:docPart>
      <w:docPartPr>
        <w:name w:val="2BCF7B885D8A440AAA0BE0E7A5C3E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ECEFC-A0F6-42F0-B559-70759849CCB2}"/>
      </w:docPartPr>
      <w:docPartBody>
        <w:p w:rsidR="00000000" w:rsidRDefault="000E76B0">
          <w:pPr>
            <w:pStyle w:val="2BCF7B885D8A440AAA0BE0E7A5C3E794"/>
          </w:pPr>
          <w:r w:rsidRPr="00D94041">
            <w:t>P.M.</w:t>
          </w:r>
        </w:p>
      </w:docPartBody>
    </w:docPart>
    <w:docPart>
      <w:docPartPr>
        <w:name w:val="B372C26B82964B72B68011263F9E9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B0841-9187-4B17-A10C-DBC4EAEEAB85}"/>
      </w:docPartPr>
      <w:docPartBody>
        <w:p w:rsidR="00000000" w:rsidRDefault="000E76B0">
          <w:pPr>
            <w:pStyle w:val="B372C26B82964B72B68011263F9E9F5C"/>
          </w:pPr>
          <w:r w:rsidRPr="00D94041">
            <w:t>Covered parking is available.</w:t>
          </w:r>
        </w:p>
      </w:docPartBody>
    </w:docPart>
    <w:docPart>
      <w:docPartPr>
        <w:name w:val="C6BFDB0C25744D26A1BBF75AA83B5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30906-5491-4306-8131-14BB828529DD}"/>
      </w:docPartPr>
      <w:docPartBody>
        <w:p w:rsidR="00000000" w:rsidRDefault="000E76B0">
          <w:pPr>
            <w:pStyle w:val="C6BFDB0C25744D26A1BBF75AA83B56FB"/>
          </w:pPr>
          <w:r w:rsidRPr="00D94041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33CB0CA400403DA6FA2B4D6F1E1C60">
    <w:name w:val="2533CB0CA400403DA6FA2B4D6F1E1C60"/>
  </w:style>
  <w:style w:type="paragraph" w:customStyle="1" w:styleId="59C62F56E83A47429A1E5D6F0D68BDE5">
    <w:name w:val="59C62F56E83A47429A1E5D6F0D68BDE5"/>
  </w:style>
  <w:style w:type="paragraph" w:customStyle="1" w:styleId="86BEC7EAB36E4BF8B2C2806DE01C4C24">
    <w:name w:val="86BEC7EAB36E4BF8B2C2806DE01C4C24"/>
  </w:style>
  <w:style w:type="paragraph" w:customStyle="1" w:styleId="FDEE5368B8754238984ABFB44C62627A">
    <w:name w:val="FDEE5368B8754238984ABFB44C62627A"/>
  </w:style>
  <w:style w:type="paragraph" w:customStyle="1" w:styleId="EAE3EEA0F82F4C0EA082DA2927B002FC">
    <w:name w:val="EAE3EEA0F82F4C0EA082DA2927B002FC"/>
  </w:style>
  <w:style w:type="paragraph" w:customStyle="1" w:styleId="421BE04C43A24243B3ED1B8410297474">
    <w:name w:val="421BE04C43A24243B3ED1B8410297474"/>
  </w:style>
  <w:style w:type="paragraph" w:customStyle="1" w:styleId="2BCF7B885D8A440AAA0BE0E7A5C3E794">
    <w:name w:val="2BCF7B885D8A440AAA0BE0E7A5C3E794"/>
  </w:style>
  <w:style w:type="paragraph" w:customStyle="1" w:styleId="1EB9E413EF5F46ADB9C5007C046DE649">
    <w:name w:val="1EB9E413EF5F46ADB9C5007C046DE649"/>
  </w:style>
  <w:style w:type="paragraph" w:customStyle="1" w:styleId="239799D045C448ADAE05197D2AB6959A">
    <w:name w:val="239799D045C448ADAE05197D2AB6959A"/>
  </w:style>
  <w:style w:type="paragraph" w:customStyle="1" w:styleId="B372C26B82964B72B68011263F9E9F5C">
    <w:name w:val="B372C26B82964B72B68011263F9E9F5C"/>
  </w:style>
  <w:style w:type="paragraph" w:customStyle="1" w:styleId="C6BFDB0C25744D26A1BBF75AA83B56FB">
    <w:name w:val="C6BFDB0C25744D26A1BBF75AA83B56FB"/>
  </w:style>
  <w:style w:type="paragraph" w:customStyle="1" w:styleId="A469183A1B1C4DF6B55259130624C6DD">
    <w:name w:val="A469183A1B1C4DF6B55259130624C6DD"/>
  </w:style>
  <w:style w:type="character" w:styleId="Strong">
    <w:name w:val="Strong"/>
    <w:basedOn w:val="DefaultParagraphFont"/>
    <w:uiPriority w:val="4"/>
    <w:qFormat/>
    <w:rPr>
      <w:b/>
      <w:bCs/>
    </w:rPr>
  </w:style>
  <w:style w:type="paragraph" w:customStyle="1" w:styleId="6D28EDB3A6B54D248A38E8CCFF1D723C">
    <w:name w:val="6D28EDB3A6B54D248A38E8CCFF1D723C"/>
  </w:style>
  <w:style w:type="paragraph" w:customStyle="1" w:styleId="82439079892D41F2BB422D8A7F3044A7">
    <w:name w:val="82439079892D41F2BB422D8A7F3044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16AAB9-1810-4E23-A0B9-A89F2C06FB3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9D2A0E9E-50B4-4730-B5F2-83C2F5D7B9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7A8172-5C45-4789-8FC8-10D3ABE27A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Company holiday party invitation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2026-09-08T09:18:00Z</dcterms:created>
  <dcterms:modified xsi:type="dcterms:W3CDTF">2026-09-08T09:28:00Z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